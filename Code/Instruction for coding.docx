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625055" w14:textId="77777777" w:rsidR="00031C0B" w:rsidRDefault="00031C0B"/>
    <w:p w14:paraId="27B081C8" w14:textId="77777777" w:rsidR="00031C0B" w:rsidRDefault="00CA5737">
      <w:r>
        <w:t>Step-1: Extract the zip file and go to the codes directory and add the project directly to the eclipse by browsing the file where you unzip the Final project Group-5.</w:t>
      </w:r>
    </w:p>
    <w:p w14:paraId="396F9246" w14:textId="77777777" w:rsidR="00031C0B" w:rsidRDefault="00CA5737">
      <w:r>
        <w:rPr>
          <w:noProof/>
        </w:rPr>
        <w:drawing>
          <wp:inline distT="0" distB="0" distL="0" distR="0" wp14:anchorId="42704BF9" wp14:editId="691F5DC1">
            <wp:extent cx="5731514" cy="3223890"/>
            <wp:effectExtent l="0" t="0" r="2536" b="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4" cy="3223890"/>
                    </a:xfrm>
                    <a:prstGeom prst="rect">
                      <a:avLst/>
                    </a:prstGeom>
                    <a:noFill/>
                    <a:ln>
                      <a:noFill/>
                      <a:prstDash/>
                    </a:ln>
                  </pic:spPr>
                </pic:pic>
              </a:graphicData>
            </a:graphic>
          </wp:inline>
        </w:drawing>
      </w:r>
    </w:p>
    <w:p w14:paraId="084B5F40" w14:textId="77777777" w:rsidR="00031C0B" w:rsidRDefault="00CA5737">
      <w:r>
        <w:t xml:space="preserve">Step-2: </w:t>
      </w:r>
      <w:proofErr w:type="gramStart"/>
      <w:r>
        <w:t>secondly  go</w:t>
      </w:r>
      <w:proofErr w:type="gramEnd"/>
      <w:r>
        <w:t xml:space="preserve"> to the </w:t>
      </w:r>
      <w:proofErr w:type="spellStart"/>
      <w:r>
        <w:t>src</w:t>
      </w:r>
      <w:proofErr w:type="spellEnd"/>
      <w:r>
        <w:t xml:space="preserve">/main/java in that project under </w:t>
      </w:r>
      <w:r>
        <w:t>that you see the codes for three methods shown in the screen shot.</w:t>
      </w:r>
    </w:p>
    <w:p w14:paraId="4E91C93B" w14:textId="77777777" w:rsidR="00031C0B" w:rsidRDefault="00CA5737">
      <w:r>
        <w:rPr>
          <w:noProof/>
        </w:rPr>
        <w:drawing>
          <wp:inline distT="0" distB="0" distL="0" distR="0" wp14:anchorId="735CAE32" wp14:editId="4593A262">
            <wp:extent cx="5731514" cy="3223890"/>
            <wp:effectExtent l="0" t="0" r="2536" b="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4" cy="3223890"/>
                    </a:xfrm>
                    <a:prstGeom prst="rect">
                      <a:avLst/>
                    </a:prstGeom>
                    <a:noFill/>
                    <a:ln>
                      <a:noFill/>
                      <a:prstDash/>
                    </a:ln>
                  </pic:spPr>
                </pic:pic>
              </a:graphicData>
            </a:graphic>
          </wp:inline>
        </w:drawing>
      </w:r>
    </w:p>
    <w:p w14:paraId="49E1B200" w14:textId="77777777" w:rsidR="00031C0B" w:rsidRDefault="00CA5737">
      <w:r>
        <w:t xml:space="preserve">Step-3: Thirdly the methods all three developed in java and assigning the values in matrix I created an object initialization core and multithread whereas last method </w:t>
      </w:r>
      <w:proofErr w:type="gramStart"/>
      <w:r>
        <w:t>extend</w:t>
      </w:r>
      <w:proofErr w:type="gramEnd"/>
      <w:r>
        <w:t xml:space="preserve"> thread.pom.xm</w:t>
      </w:r>
      <w:r>
        <w:t>l for spring boot framework.</w:t>
      </w:r>
    </w:p>
    <w:p w14:paraId="72769478" w14:textId="77777777" w:rsidR="00031C0B" w:rsidRDefault="00CA5737">
      <w:r>
        <w:lastRenderedPageBreak/>
        <w:t>Step-</w:t>
      </w:r>
      <w:proofErr w:type="gramStart"/>
      <w:r>
        <w:t>4:running</w:t>
      </w:r>
      <w:proofErr w:type="gramEnd"/>
      <w:r>
        <w:t xml:space="preserve"> the application for debugging and execute the results.</w:t>
      </w:r>
    </w:p>
    <w:p w14:paraId="4A2AC411" w14:textId="77777777" w:rsidR="00031C0B" w:rsidRDefault="00CA5737">
      <w:r>
        <w:t xml:space="preserve">Go to the </w:t>
      </w:r>
      <w:proofErr w:type="spellStart"/>
      <w:r>
        <w:t>applicationjava</w:t>
      </w:r>
      <w:proofErr w:type="spellEnd"/>
      <w:r>
        <w:t xml:space="preserve"> right click on the code go to the </w:t>
      </w:r>
      <w:proofErr w:type="spellStart"/>
      <w:r>
        <w:t>Runas</w:t>
      </w:r>
      <w:proofErr w:type="spellEnd"/>
      <w:r>
        <w:t xml:space="preserve"> in that run configuration it opens another window in that no need to change the setting kee</w:t>
      </w:r>
      <w:r>
        <w:t>p like that then go to the arguments and apply size of the matrix and then apply and then it the run command observe the execution results in the console as observed in the screenshot below:</w:t>
      </w:r>
    </w:p>
    <w:p w14:paraId="65B09F68" w14:textId="77777777" w:rsidR="00031C0B" w:rsidRDefault="00CA5737">
      <w:r>
        <w:rPr>
          <w:noProof/>
        </w:rPr>
        <w:drawing>
          <wp:inline distT="0" distB="0" distL="0" distR="0" wp14:anchorId="4BC96AEF" wp14:editId="09182ACB">
            <wp:extent cx="5731514" cy="3223890"/>
            <wp:effectExtent l="0" t="0" r="2536" b="0"/>
            <wp:docPr id="3"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4" cy="3223890"/>
                    </a:xfrm>
                    <a:prstGeom prst="rect">
                      <a:avLst/>
                    </a:prstGeom>
                    <a:noFill/>
                    <a:ln>
                      <a:noFill/>
                      <a:prstDash/>
                    </a:ln>
                  </pic:spPr>
                </pic:pic>
              </a:graphicData>
            </a:graphic>
          </wp:inline>
        </w:drawing>
      </w:r>
    </w:p>
    <w:p w14:paraId="43E053D0" w14:textId="77777777" w:rsidR="00031C0B" w:rsidRDefault="00CA5737">
      <w:r>
        <w:rPr>
          <w:noProof/>
        </w:rPr>
        <w:drawing>
          <wp:inline distT="0" distB="0" distL="0" distR="0" wp14:anchorId="7F2E6AA9" wp14:editId="32BEC916">
            <wp:extent cx="5731514" cy="3223890"/>
            <wp:effectExtent l="0" t="0" r="2536" b="0"/>
            <wp:docPr id="4"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4" cy="3223890"/>
                    </a:xfrm>
                    <a:prstGeom prst="rect">
                      <a:avLst/>
                    </a:prstGeom>
                    <a:noFill/>
                    <a:ln>
                      <a:noFill/>
                      <a:prstDash/>
                    </a:ln>
                  </pic:spPr>
                </pic:pic>
              </a:graphicData>
            </a:graphic>
          </wp:inline>
        </w:drawing>
      </w:r>
    </w:p>
    <w:p w14:paraId="0FFC3625" w14:textId="77777777" w:rsidR="00031C0B" w:rsidRDefault="00CA5737">
      <w:r>
        <w:rPr>
          <w:noProof/>
        </w:rPr>
        <w:lastRenderedPageBreak/>
        <w:drawing>
          <wp:inline distT="0" distB="0" distL="0" distR="0" wp14:anchorId="5C3515DA" wp14:editId="7B942342">
            <wp:extent cx="5731514" cy="3223890"/>
            <wp:effectExtent l="0" t="0" r="2536" b="0"/>
            <wp:docPr id="5"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4" cy="3223890"/>
                    </a:xfrm>
                    <a:prstGeom prst="rect">
                      <a:avLst/>
                    </a:prstGeom>
                    <a:noFill/>
                    <a:ln>
                      <a:noFill/>
                      <a:prstDash/>
                    </a:ln>
                  </pic:spPr>
                </pic:pic>
              </a:graphicData>
            </a:graphic>
          </wp:inline>
        </w:drawing>
      </w:r>
    </w:p>
    <w:p w14:paraId="59B5EC47" w14:textId="77777777" w:rsidR="00031C0B" w:rsidRDefault="00CA5737">
      <w:r>
        <w:rPr>
          <w:noProof/>
        </w:rPr>
        <w:drawing>
          <wp:inline distT="0" distB="0" distL="0" distR="0" wp14:anchorId="7D199DB9" wp14:editId="5AC4C10F">
            <wp:extent cx="5731514" cy="3223890"/>
            <wp:effectExtent l="0" t="0" r="2536" b="0"/>
            <wp:docPr id="6"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4" cy="3223890"/>
                    </a:xfrm>
                    <a:prstGeom prst="rect">
                      <a:avLst/>
                    </a:prstGeom>
                    <a:noFill/>
                    <a:ln>
                      <a:noFill/>
                      <a:prstDash/>
                    </a:ln>
                  </pic:spPr>
                </pic:pic>
              </a:graphicData>
            </a:graphic>
          </wp:inline>
        </w:drawing>
      </w:r>
    </w:p>
    <w:p w14:paraId="33363A88" w14:textId="48CBCEE7" w:rsidR="00031C0B" w:rsidRDefault="00CA5737">
      <w:r>
        <w:t>Note:</w:t>
      </w:r>
      <w:r w:rsidR="00D93C99">
        <w:t xml:space="preserve"> </w:t>
      </w:r>
      <w:r>
        <w:t xml:space="preserve">Algorithm is clearly explained in the word document </w:t>
      </w:r>
      <w:r>
        <w:t>of final report.</w:t>
      </w:r>
    </w:p>
    <w:sectPr w:rsidR="00031C0B">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6B6665" w14:textId="77777777" w:rsidR="00CA5737" w:rsidRDefault="00CA5737">
      <w:pPr>
        <w:spacing w:after="0" w:line="240" w:lineRule="auto"/>
      </w:pPr>
      <w:r>
        <w:separator/>
      </w:r>
    </w:p>
  </w:endnote>
  <w:endnote w:type="continuationSeparator" w:id="0">
    <w:p w14:paraId="723EDB2C" w14:textId="77777777" w:rsidR="00CA5737" w:rsidRDefault="00CA57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4B894D" w14:textId="77777777" w:rsidR="00CA5737" w:rsidRDefault="00CA5737">
      <w:pPr>
        <w:spacing w:after="0" w:line="240" w:lineRule="auto"/>
      </w:pPr>
      <w:r>
        <w:rPr>
          <w:color w:val="000000"/>
        </w:rPr>
        <w:separator/>
      </w:r>
    </w:p>
  </w:footnote>
  <w:footnote w:type="continuationSeparator" w:id="0">
    <w:p w14:paraId="197304AA" w14:textId="77777777" w:rsidR="00CA5737" w:rsidRDefault="00CA573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031C0B"/>
    <w:rsid w:val="00031C0B"/>
    <w:rsid w:val="005C5E17"/>
    <w:rsid w:val="00CA5737"/>
    <w:rsid w:val="00D93C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348D3"/>
  <w15:docId w15:val="{836BF80A-866D-458F-BDDD-5C9264FFA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sz w:val="22"/>
        <w:szCs w:val="22"/>
        <w:lang w:val="en-IN" w:eastAsia="en-US" w:bidi="ar-SA"/>
      </w:rPr>
    </w:rPrDefault>
    <w:pPrDefault>
      <w:pPr>
        <w:autoSpaceDN w:val="0"/>
        <w:spacing w:after="200" w:line="276"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Anil Pavuluru</dc:creator>
  <dc:description/>
  <cp:lastModifiedBy>Anil Pavuluru</cp:lastModifiedBy>
  <cp:revision>2</cp:revision>
  <dcterms:created xsi:type="dcterms:W3CDTF">2020-12-09T02:08:00Z</dcterms:created>
  <dcterms:modified xsi:type="dcterms:W3CDTF">2020-12-09T02:08:00Z</dcterms:modified>
</cp:coreProperties>
</file>